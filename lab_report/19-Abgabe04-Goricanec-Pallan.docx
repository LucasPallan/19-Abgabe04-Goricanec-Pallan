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5CE28" w14:textId="6D0F00CC" w:rsidR="000F4E2C" w:rsidRDefault="005D0B9E" w:rsidP="007A7C55">
      <w:pPr>
        <w:pStyle w:val="berschrift1"/>
      </w:pPr>
      <w:r>
        <w:t>Lab Report</w:t>
      </w:r>
    </w:p>
    <w:p w14:paraId="324398A3" w14:textId="5A70D3D5" w:rsidR="00371B6F" w:rsidRDefault="00371B6F" w:rsidP="00371B6F">
      <w:r>
        <w:t xml:space="preserve">Abgabe </w:t>
      </w:r>
      <w:r w:rsidR="00AC50FC">
        <w:t>4</w:t>
      </w:r>
    </w:p>
    <w:p w14:paraId="72656085" w14:textId="4712B538" w:rsidR="00371B6F" w:rsidRDefault="00AC65A0" w:rsidP="00371B6F">
      <w:r>
        <w:t>David</w:t>
      </w:r>
      <w:r w:rsidR="00371B6F">
        <w:t xml:space="preserve"> </w:t>
      </w:r>
      <w:r>
        <w:t>Goricanec</w:t>
      </w:r>
    </w:p>
    <w:p w14:paraId="6182D75E" w14:textId="5F908424" w:rsidR="00371B6F" w:rsidRDefault="0031153E" w:rsidP="00371B6F">
      <w:r>
        <w:t>Luc</w:t>
      </w:r>
      <w:r w:rsidR="00AC65A0">
        <w:t>as</w:t>
      </w:r>
      <w:r w:rsidR="00371B6F">
        <w:t xml:space="preserve"> </w:t>
      </w:r>
      <w:proofErr w:type="spellStart"/>
      <w:r w:rsidR="00AC65A0">
        <w:t>Pallan</w:t>
      </w:r>
      <w:proofErr w:type="spellEnd"/>
    </w:p>
    <w:p w14:paraId="4EAE3BBD" w14:textId="09FA9300" w:rsidR="00371B6F" w:rsidRDefault="00AC65A0" w:rsidP="00371B6F">
      <w:r>
        <w:t xml:space="preserve">Repository: </w:t>
      </w:r>
      <w:r w:rsidR="00AC50FC" w:rsidRPr="00AC50FC">
        <w:t>https://github.com/LucasPallan/19-Abgabe04-Goricanec-Pallan</w:t>
      </w:r>
    </w:p>
    <w:p w14:paraId="361FA406" w14:textId="0FB1E78B" w:rsidR="00AC50FC" w:rsidRPr="00AC50FC" w:rsidRDefault="00371B6F" w:rsidP="00AC50FC">
      <w:pPr>
        <w:pStyle w:val="berschrift2"/>
      </w:pPr>
      <w:r>
        <w:t>Vorgehen</w:t>
      </w:r>
    </w:p>
    <w:p w14:paraId="5A9BD58E" w14:textId="7FC09EE3" w:rsidR="00AC50FC" w:rsidRPr="00FD74E5" w:rsidRDefault="00FD74E5" w:rsidP="00AC50FC">
      <w:pPr>
        <w:rPr>
          <w:iCs/>
          <w:smallCaps/>
          <w:spacing w:val="5"/>
          <w:sz w:val="28"/>
          <w:szCs w:val="26"/>
          <w:u w:val="single"/>
        </w:rPr>
      </w:pPr>
      <w:r w:rsidRPr="00FD74E5">
        <w:rPr>
          <w:iCs/>
          <w:smallCaps/>
          <w:spacing w:val="5"/>
          <w:sz w:val="28"/>
          <w:szCs w:val="26"/>
          <w:u w:val="single"/>
        </w:rPr>
        <w:t>Taskliste</w:t>
      </w:r>
    </w:p>
    <w:p w14:paraId="275C84C0" w14:textId="77777777" w:rsidR="00AC50FC" w:rsidRDefault="00AC50FC" w:rsidP="00AC50FC">
      <w:r>
        <w:t xml:space="preserve">- [X] Taskliste in </w:t>
      </w:r>
      <w:proofErr w:type="spellStart"/>
      <w:r>
        <w:t>Readme</w:t>
      </w:r>
      <w:proofErr w:type="spellEnd"/>
      <w:r>
        <w:t xml:space="preserve"> einfügen</w:t>
      </w:r>
      <w:bookmarkStart w:id="0" w:name="_GoBack"/>
      <w:bookmarkEnd w:id="0"/>
    </w:p>
    <w:p w14:paraId="235D7D43" w14:textId="77777777" w:rsidR="00AC50FC" w:rsidRDefault="00AC50FC" w:rsidP="00AC50FC">
      <w:r>
        <w:t>- [X] Queue Vorlage in das Repository einspielen</w:t>
      </w:r>
    </w:p>
    <w:p w14:paraId="549B4011" w14:textId="77777777" w:rsidR="00AC50FC" w:rsidRDefault="00AC50FC" w:rsidP="00AC50FC">
      <w:r>
        <w:t>- [X] Korrigieren des Source Codes</w:t>
      </w:r>
    </w:p>
    <w:p w14:paraId="62F5A603" w14:textId="77777777" w:rsidR="00AC50FC" w:rsidRDefault="00AC50FC" w:rsidP="00AC50FC">
      <w:r>
        <w:t xml:space="preserve">- [X] Erstellung Klassen- und Methodenkommentare mittels </w:t>
      </w:r>
      <w:proofErr w:type="spellStart"/>
      <w:r>
        <w:t>Javadoc</w:t>
      </w:r>
      <w:proofErr w:type="spellEnd"/>
    </w:p>
    <w:p w14:paraId="04EEB921" w14:textId="77777777" w:rsidR="00AC50FC" w:rsidRDefault="00AC50FC" w:rsidP="00AC50FC">
      <w:r>
        <w:t xml:space="preserve">- [X] Erstellung </w:t>
      </w:r>
      <w:proofErr w:type="spellStart"/>
      <w:r>
        <w:t>Junit</w:t>
      </w:r>
      <w:proofErr w:type="spellEnd"/>
      <w:r>
        <w:t xml:space="preserve"> Tests</w:t>
      </w:r>
    </w:p>
    <w:p w14:paraId="5540DA03" w14:textId="77777777" w:rsidR="00AC50FC" w:rsidRDefault="00AC50FC" w:rsidP="00AC50FC">
      <w:r>
        <w:t>- [X] Anpassung pom.xml</w:t>
      </w:r>
    </w:p>
    <w:p w14:paraId="33F899AE" w14:textId="77777777" w:rsidR="00AC50FC" w:rsidRDefault="00AC50FC" w:rsidP="00AC50FC">
      <w:r>
        <w:t>- [X] Log4j integrieren</w:t>
      </w:r>
    </w:p>
    <w:p w14:paraId="632C73F6" w14:textId="77777777" w:rsidR="00AC50FC" w:rsidRDefault="00AC50FC" w:rsidP="00AC50FC">
      <w:r>
        <w:t xml:space="preserve">- </w:t>
      </w:r>
      <w:proofErr w:type="gramStart"/>
      <w:r>
        <w:t>[ ]</w:t>
      </w:r>
      <w:proofErr w:type="gramEnd"/>
      <w:r>
        <w:t xml:space="preserve"> </w:t>
      </w:r>
      <w:proofErr w:type="spellStart"/>
      <w:r>
        <w:t>Maven</w:t>
      </w:r>
      <w:proofErr w:type="spellEnd"/>
      <w:r>
        <w:t xml:space="preserve"> Size Dokumentation erstellen</w:t>
      </w:r>
    </w:p>
    <w:p w14:paraId="3B6996B5" w14:textId="77777777" w:rsidR="00AC50FC" w:rsidRDefault="00AC50FC" w:rsidP="00AC50FC">
      <w:r>
        <w:t xml:space="preserve">- [X] Erstellung </w:t>
      </w:r>
      <w:proofErr w:type="spellStart"/>
      <w:r>
        <w:t>Markdown</w:t>
      </w:r>
      <w:proofErr w:type="spellEnd"/>
      <w:r>
        <w:t xml:space="preserve"> Lab Report</w:t>
      </w:r>
    </w:p>
    <w:p w14:paraId="5CC77EA2" w14:textId="77777777" w:rsidR="00AC50FC" w:rsidRDefault="00AC50FC" w:rsidP="00AC50FC">
      <w:r>
        <w:t>- [X] Vollständigkeit der Abgabe überprüfen</w:t>
      </w:r>
    </w:p>
    <w:p w14:paraId="0E5D0E5A" w14:textId="0A74D42B" w:rsidR="00AC50FC" w:rsidRDefault="00AC50FC" w:rsidP="00AC50FC">
      <w:r>
        <w:t>- [X] Abgabe PDF Version</w:t>
      </w:r>
    </w:p>
    <w:p w14:paraId="22FC47D2" w14:textId="3757DB4B" w:rsidR="00AC50FC" w:rsidRDefault="00AC50FC" w:rsidP="00AC50FC">
      <w:pPr>
        <w:pStyle w:val="berschrift2"/>
      </w:pPr>
      <w:r>
        <w:t>Vorbereitung</w:t>
      </w:r>
    </w:p>
    <w:p w14:paraId="435C14D0" w14:textId="77777777" w:rsidR="00AC50FC" w:rsidRDefault="00AC50FC" w:rsidP="00AC50FC">
      <w:r>
        <w:t xml:space="preserve">Treffen beim Lucas, Repository erstellen, Dokumentation vorbereiten, Angabe </w:t>
      </w:r>
      <w:proofErr w:type="spellStart"/>
      <w:r>
        <w:t>sorgfälltig</w:t>
      </w:r>
      <w:proofErr w:type="spellEnd"/>
      <w:r>
        <w:t xml:space="preserve"> durchlesen und Aufteilung der Arbeit.</w:t>
      </w:r>
    </w:p>
    <w:p w14:paraId="3E973B04" w14:textId="77777777" w:rsidR="00AC50FC" w:rsidRDefault="00AC50FC" w:rsidP="00AC50FC"/>
    <w:p w14:paraId="4ABFDEEC" w14:textId="4CD4B7F6" w:rsidR="00AC50FC" w:rsidRDefault="00AC50FC" w:rsidP="00AC50FC">
      <w:pPr>
        <w:pStyle w:val="berschrift3"/>
      </w:pPr>
      <w:r>
        <w:t>Bugfixing im Code</w:t>
      </w:r>
    </w:p>
    <w:p w14:paraId="3DD7CEBD" w14:textId="77777777" w:rsidR="00AC50FC" w:rsidRDefault="00AC50FC" w:rsidP="00AC50FC">
      <w:r>
        <w:t xml:space="preserve"> </w:t>
      </w:r>
    </w:p>
    <w:p w14:paraId="1B22FBAF" w14:textId="77777777" w:rsidR="00AC50FC" w:rsidRDefault="00AC50FC" w:rsidP="00AC50FC">
      <w:r>
        <w:t xml:space="preserve">1. String </w:t>
      </w:r>
      <w:proofErr w:type="spellStart"/>
      <w:proofErr w:type="gramStart"/>
      <w:r>
        <w:t>poll</w:t>
      </w:r>
      <w:proofErr w:type="spellEnd"/>
      <w:r>
        <w:t>(</w:t>
      </w:r>
      <w:proofErr w:type="gramEnd"/>
      <w:r>
        <w:t>) Zeile 34; "== 0"-Abfrage muss auf "!= 0" geändert werden ("&gt; 0" funktioniert auch)</w:t>
      </w:r>
    </w:p>
    <w:p w14:paraId="281E25F1" w14:textId="69A43440" w:rsidR="00AC50FC" w:rsidRDefault="00AC50FC" w:rsidP="00AC50FC">
      <w:r>
        <w:t xml:space="preserve">2. String </w:t>
      </w:r>
      <w:proofErr w:type="spellStart"/>
      <w:proofErr w:type="gramStart"/>
      <w:r>
        <w:t>remove</w:t>
      </w:r>
      <w:proofErr w:type="spellEnd"/>
      <w:r>
        <w:t>(</w:t>
      </w:r>
      <w:proofErr w:type="gramEnd"/>
      <w:r>
        <w:t xml:space="preserve">); </w:t>
      </w:r>
      <w:proofErr w:type="spellStart"/>
      <w:r>
        <w:t>element</w:t>
      </w:r>
      <w:proofErr w:type="spellEnd"/>
      <w:r>
        <w:t xml:space="preserve"> bekommt einen Wert von der Poll Methode und wird sofort mit "" überschrieben -&gt; "</w:t>
      </w:r>
      <w:proofErr w:type="spellStart"/>
      <w:r>
        <w:t>element</w:t>
      </w:r>
      <w:proofErr w:type="spellEnd"/>
      <w:r>
        <w:t xml:space="preserve"> = "";" entfernen</w:t>
      </w:r>
    </w:p>
    <w:p w14:paraId="5176274A" w14:textId="77777777" w:rsidR="006E7F72" w:rsidRDefault="00AC50FC" w:rsidP="00AC50FC">
      <w:r>
        <w:t xml:space="preserve">3. Konstruktor Übergabeparameter </w:t>
      </w:r>
      <w:proofErr w:type="spellStart"/>
      <w:r>
        <w:t>maxsize</w:t>
      </w:r>
      <w:proofErr w:type="spellEnd"/>
      <w:r>
        <w:t xml:space="preserve"> -&gt; S wird großgeschrieben</w:t>
      </w:r>
    </w:p>
    <w:p w14:paraId="27A25F53" w14:textId="1640DD4A" w:rsidR="00AC50FC" w:rsidRDefault="006E7F72" w:rsidP="00AC50FC">
      <w:r>
        <w:rPr>
          <w:noProof/>
          <w:lang w:eastAsia="de-AT"/>
        </w:rPr>
        <w:lastRenderedPageBreak/>
        <w:drawing>
          <wp:inline distT="0" distB="0" distL="0" distR="0" wp14:anchorId="478D49C5" wp14:editId="1253D2CD">
            <wp:extent cx="5753100" cy="5600700"/>
            <wp:effectExtent l="0" t="0" r="0" b="0"/>
            <wp:docPr id="4" name="Grafik 4" descr="C:\Users\David\AppData\Local\Microsoft\Windows\INetCache\Content.Word\verbesserter_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vid\AppData\Local\Microsoft\Windows\INetCache\Content.Word\verbesserter_Cod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3947" w14:textId="77777777" w:rsidR="006E7F72" w:rsidRDefault="006E7F72" w:rsidP="00AC50FC">
      <w:pPr>
        <w:rPr>
          <w:iCs/>
          <w:smallCaps/>
          <w:spacing w:val="5"/>
          <w:sz w:val="28"/>
          <w:szCs w:val="26"/>
          <w:u w:val="single"/>
        </w:rPr>
      </w:pPr>
    </w:p>
    <w:p w14:paraId="29417D05" w14:textId="29328FBE" w:rsidR="00AC50FC" w:rsidRDefault="00AC50FC" w:rsidP="00AC50FC">
      <w:proofErr w:type="spellStart"/>
      <w:r>
        <w:rPr>
          <w:iCs/>
          <w:smallCaps/>
          <w:spacing w:val="5"/>
          <w:sz w:val="28"/>
          <w:szCs w:val="26"/>
          <w:u w:val="single"/>
        </w:rPr>
        <w:t>Javadoc</w:t>
      </w:r>
      <w:proofErr w:type="spellEnd"/>
      <w:r>
        <w:rPr>
          <w:iCs/>
          <w:smallCaps/>
          <w:spacing w:val="5"/>
          <w:sz w:val="28"/>
          <w:szCs w:val="26"/>
          <w:u w:val="single"/>
        </w:rPr>
        <w:t xml:space="preserve"> Kommentare </w:t>
      </w:r>
    </w:p>
    <w:p w14:paraId="5065F8B0" w14:textId="0304097E" w:rsidR="00AC50FC" w:rsidRDefault="006E7F72" w:rsidP="00AC50FC">
      <w:r>
        <w:t xml:space="preserve">Mittels /** **/ </w:t>
      </w:r>
      <w:proofErr w:type="spellStart"/>
      <w:r>
        <w:t>bzw</w:t>
      </w:r>
      <w:proofErr w:type="spellEnd"/>
      <w:r>
        <w:t>: /** */</w:t>
      </w:r>
      <w:r w:rsidR="00AC50FC">
        <w:t xml:space="preserve"> werden Kommentare vor jeder Methode erstellt.</w:t>
      </w:r>
    </w:p>
    <w:p w14:paraId="730269E7" w14:textId="77777777" w:rsidR="00AC50FC" w:rsidRDefault="00AC50FC" w:rsidP="00AC50FC">
      <w:r>
        <w:t>Wir versuchen gute, kurze, aussagekräftige Kommentare zu erstellen.</w:t>
      </w:r>
    </w:p>
    <w:p w14:paraId="3EA5A753" w14:textId="77777777" w:rsidR="00AC50FC" w:rsidRDefault="00AC50FC" w:rsidP="00AC50FC"/>
    <w:p w14:paraId="7410DDE9" w14:textId="77777777" w:rsidR="00AC50FC" w:rsidRDefault="00AC50FC" w:rsidP="00AC50FC">
      <w:r>
        <w:t xml:space="preserve">In </w:t>
      </w:r>
      <w:proofErr w:type="spellStart"/>
      <w:r>
        <w:t>Ecliipse</w:t>
      </w:r>
      <w:proofErr w:type="spellEnd"/>
      <w:r>
        <w:t xml:space="preserve"> gehen wir auf "Project </w:t>
      </w:r>
      <w:proofErr w:type="spellStart"/>
      <w:r>
        <w:t>Generate</w:t>
      </w:r>
      <w:proofErr w:type="spellEnd"/>
      <w:r>
        <w:t xml:space="preserve"> Java-Doc" um die Dokumentation zu generieren.</w:t>
      </w:r>
    </w:p>
    <w:p w14:paraId="461E2DC7" w14:textId="77777777" w:rsidR="00AC50FC" w:rsidRDefault="00AC50FC" w:rsidP="00AC50FC">
      <w:r>
        <w:t>Dann befindet sich die Doku im "Doc"-Order</w:t>
      </w:r>
    </w:p>
    <w:p w14:paraId="0ECF0822" w14:textId="5E01E0EC" w:rsidR="00AC50FC" w:rsidRDefault="006E7F72" w:rsidP="00AC50FC">
      <w:r>
        <w:rPr>
          <w:noProof/>
          <w:lang w:eastAsia="de-AT"/>
        </w:rPr>
        <w:lastRenderedPageBreak/>
        <w:pict w14:anchorId="483FE85C">
          <v:shape id="_x0000_i1036" type="#_x0000_t75" style="width:453.6pt;height:385pt">
            <v:imagedata r:id="rId9" o:title="javadoc_generation"/>
          </v:shape>
        </w:pict>
      </w:r>
    </w:p>
    <w:p w14:paraId="332D6D60" w14:textId="5EB92D3D" w:rsidR="00AC50FC" w:rsidRDefault="00AC50FC" w:rsidP="006E7F72">
      <w:pPr>
        <w:jc w:val="left"/>
      </w:pPr>
      <w:proofErr w:type="spellStart"/>
      <w:r>
        <w:t>JavaDoc</w:t>
      </w:r>
      <w:proofErr w:type="spellEnd"/>
      <w:r>
        <w:t xml:space="preserve"> </w:t>
      </w:r>
      <w:proofErr w:type="spellStart"/>
      <w:r>
        <w:t>Result</w:t>
      </w:r>
      <w:proofErr w:type="spellEnd"/>
      <w:r>
        <w:t>:</w:t>
      </w:r>
    </w:p>
    <w:p w14:paraId="501E2EE5" w14:textId="0F3B9C77" w:rsidR="00AC50FC" w:rsidRDefault="006E7F72" w:rsidP="00AC50FC">
      <w:r>
        <w:pict w14:anchorId="65538870">
          <v:shape id="_x0000_i1037" type="#_x0000_t75" style="width:453.6pt;height:227.65pt">
            <v:imagedata r:id="rId10" o:title="javadoc"/>
          </v:shape>
        </w:pict>
      </w:r>
    </w:p>
    <w:p w14:paraId="7CEE27AA" w14:textId="7B44A21A" w:rsidR="006E7F72" w:rsidRDefault="006E7F72" w:rsidP="00AC50FC"/>
    <w:p w14:paraId="30F9DBDD" w14:textId="6A3945DF" w:rsidR="00AC50FC" w:rsidRDefault="00AC50FC" w:rsidP="00AC50FC">
      <w:pPr>
        <w:pStyle w:val="berschrift3"/>
      </w:pPr>
      <w:proofErr w:type="spellStart"/>
      <w:r>
        <w:lastRenderedPageBreak/>
        <w:t>JUint</w:t>
      </w:r>
      <w:proofErr w:type="spellEnd"/>
      <w:r>
        <w:t xml:space="preserve"> Tests</w:t>
      </w:r>
    </w:p>
    <w:p w14:paraId="7C746A80" w14:textId="77777777" w:rsidR="00AC50FC" w:rsidRDefault="00AC50FC" w:rsidP="00AC50FC">
      <w:r>
        <w:t xml:space="preserve">Erstellt wurden Test für jede Methode, wenn es Daten und </w:t>
      </w:r>
      <w:proofErr w:type="spellStart"/>
      <w:r>
        <w:t>und</w:t>
      </w:r>
      <w:proofErr w:type="spellEnd"/>
      <w:r>
        <w:t xml:space="preserve"> wenn sie keine Daten hat.</w:t>
      </w:r>
    </w:p>
    <w:p w14:paraId="192699B4" w14:textId="77777777" w:rsidR="00AC50FC" w:rsidRDefault="00AC50FC" w:rsidP="00AC50FC">
      <w:r>
        <w:t>Dabei wird jeder Schritt überprüft.</w:t>
      </w:r>
    </w:p>
    <w:p w14:paraId="0A013C7B" w14:textId="5793BC3C" w:rsidR="006E7F72" w:rsidRDefault="00AC50FC" w:rsidP="00AC50FC">
      <w:r>
        <w:t>@</w:t>
      </w:r>
      <w:proofErr w:type="spellStart"/>
      <w:r>
        <w:t>Before</w:t>
      </w:r>
      <w:proofErr w:type="spellEnd"/>
      <w:r>
        <w:t xml:space="preserve"> wird ausgeführt, vor de</w:t>
      </w:r>
      <w:r w:rsidR="006E7F72">
        <w:t xml:space="preserve">m </w:t>
      </w:r>
      <w:proofErr w:type="spellStart"/>
      <w:r w:rsidR="006E7F72">
        <w:t>test</w:t>
      </w:r>
      <w:proofErr w:type="spellEnd"/>
      <w:r w:rsidR="006E7F72">
        <w:t xml:space="preserve"> und @After nach dem Test</w:t>
      </w:r>
    </w:p>
    <w:p w14:paraId="3A66BAD0" w14:textId="69B84C1A" w:rsidR="00AC50FC" w:rsidRDefault="006E7F72" w:rsidP="00AC50FC">
      <w:r>
        <w:pict w14:anchorId="04A86BCF">
          <v:shape id="_x0000_i1049" type="#_x0000_t75" style="width:453.6pt;height:355.25pt">
            <v:imagedata r:id="rId11" o:title="unit_test_code"/>
          </v:shape>
        </w:pict>
      </w:r>
    </w:p>
    <w:p w14:paraId="2F5710F3" w14:textId="77777777" w:rsidR="006E7F72" w:rsidRDefault="006E7F72">
      <w:pPr>
        <w:jc w:val="left"/>
      </w:pPr>
      <w:r>
        <w:br w:type="page"/>
      </w:r>
    </w:p>
    <w:p w14:paraId="6126F2E7" w14:textId="32FC751F" w:rsidR="006E7F72" w:rsidRDefault="006E7F72" w:rsidP="006E7F72">
      <w:r>
        <w:lastRenderedPageBreak/>
        <w:t>Aufgeräumt sollte auch werden:</w:t>
      </w:r>
    </w:p>
    <w:p w14:paraId="0952DEB3" w14:textId="01EF87E6" w:rsidR="006E7F72" w:rsidRDefault="006E7F72" w:rsidP="00AC50FC">
      <w:r>
        <w:rPr>
          <w:noProof/>
          <w:lang w:eastAsia="de-AT"/>
        </w:rPr>
        <w:drawing>
          <wp:inline distT="0" distB="0" distL="0" distR="0" wp14:anchorId="40639C1F" wp14:editId="3D946B92">
            <wp:extent cx="5753100" cy="3705225"/>
            <wp:effectExtent l="0" t="0" r="0" b="9525"/>
            <wp:docPr id="5" name="Grafik 5" descr="C:\Users\David\AppData\Local\Microsoft\Windows\INetCache\Content.Word\unit_test_code_clea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\AppData\Local\Microsoft\Windows\INetCache\Content.Word\unit_test_code_cleanu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8785" w14:textId="398A4A58" w:rsidR="00AC50FC" w:rsidRDefault="00AC50FC" w:rsidP="00AC50FC">
      <w:proofErr w:type="spellStart"/>
      <w:r>
        <w:t>Result</w:t>
      </w:r>
      <w:proofErr w:type="spellEnd"/>
      <w:r>
        <w:t xml:space="preserve"> von den </w:t>
      </w:r>
      <w:proofErr w:type="spellStart"/>
      <w:r>
        <w:t>JUnit</w:t>
      </w:r>
      <w:proofErr w:type="spellEnd"/>
      <w:r>
        <w:t>-Tests:</w:t>
      </w:r>
    </w:p>
    <w:p w14:paraId="173CC6ED" w14:textId="363A3003" w:rsidR="00AC50FC" w:rsidRDefault="006E7F72" w:rsidP="00AC50FC">
      <w:r>
        <w:rPr>
          <w:noProof/>
          <w:lang w:eastAsia="de-AT"/>
        </w:rPr>
        <w:drawing>
          <wp:inline distT="0" distB="0" distL="0" distR="0" wp14:anchorId="3B7A636E" wp14:editId="289601C2">
            <wp:extent cx="4705350" cy="4225375"/>
            <wp:effectExtent l="0" t="0" r="0" b="3810"/>
            <wp:docPr id="11" name="Grafik 11" descr="C:\Users\David\AppData\Local\Microsoft\Windows\INetCache\Content.Word\unit_te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AppData\Local\Microsoft\Windows\INetCache\Content.Word\unit_tes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36"/>
                    <a:stretch/>
                  </pic:blipFill>
                  <pic:spPr bwMode="auto">
                    <a:xfrm>
                      <a:off x="0" y="0"/>
                      <a:ext cx="4721016" cy="423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83DB4" w14:textId="77777777" w:rsidR="00AC50FC" w:rsidRDefault="00AC50FC" w:rsidP="00AC50FC"/>
    <w:p w14:paraId="7E53E06E" w14:textId="747AD34E" w:rsidR="00AC50FC" w:rsidRDefault="00AC50FC" w:rsidP="00AC50FC">
      <w:pPr>
        <w:pStyle w:val="berschrift3"/>
      </w:pPr>
      <w:r>
        <w:t>pom.xml</w:t>
      </w:r>
    </w:p>
    <w:p w14:paraId="72D5C515" w14:textId="77777777" w:rsidR="00AC50FC" w:rsidRDefault="00AC50FC" w:rsidP="00AC50FC">
      <w:r>
        <w:t xml:space="preserve">Anpassung der Developer Informationen in der pom.xml. </w:t>
      </w:r>
    </w:p>
    <w:p w14:paraId="0DF6B0D7" w14:textId="77777777" w:rsidR="00AC50FC" w:rsidRDefault="00AC50FC" w:rsidP="00AC50FC">
      <w:proofErr w:type="spellStart"/>
      <w:r>
        <w:t>Plugins</w:t>
      </w:r>
      <w:proofErr w:type="spellEnd"/>
      <w:r>
        <w:t xml:space="preserve"> für </w:t>
      </w:r>
      <w:proofErr w:type="spellStart"/>
      <w:r>
        <w:t>Maven</w:t>
      </w:r>
      <w:proofErr w:type="spellEnd"/>
      <w:r>
        <w:t xml:space="preserve"> Site und </w:t>
      </w:r>
      <w:proofErr w:type="spellStart"/>
      <w:r>
        <w:t>Javadoc</w:t>
      </w:r>
      <w:proofErr w:type="spellEnd"/>
      <w:r>
        <w:t xml:space="preserve"> wurden hinzugefügt.</w:t>
      </w:r>
    </w:p>
    <w:p w14:paraId="4BEAE579" w14:textId="6CDC36CC" w:rsidR="00AC50FC" w:rsidRDefault="00AC50FC" w:rsidP="00AC50FC"/>
    <w:p w14:paraId="0D7223BC" w14:textId="2121C486" w:rsidR="00AC50FC" w:rsidRDefault="006E7F72" w:rsidP="00AC50FC">
      <w:r>
        <w:rPr>
          <w:iCs/>
          <w:smallCaps/>
          <w:spacing w:val="5"/>
          <w:sz w:val="28"/>
          <w:szCs w:val="26"/>
          <w:u w:val="single"/>
        </w:rPr>
        <w:t>Log4j Integration</w:t>
      </w:r>
    </w:p>
    <w:p w14:paraId="6ED18F6D" w14:textId="77777777" w:rsidR="00AC50FC" w:rsidRDefault="00AC50FC" w:rsidP="00AC50FC">
      <w:r>
        <w:t xml:space="preserve">Zuerst wurde ein statischer Logger erstellt welcher in die Konsole schreibt. </w:t>
      </w:r>
    </w:p>
    <w:p w14:paraId="78784846" w14:textId="77777777" w:rsidR="00AC50FC" w:rsidRDefault="00AC50FC" w:rsidP="00AC50FC">
      <w:r>
        <w:t>Konfiguriert wurde der Logger in der pom.xml</w:t>
      </w:r>
    </w:p>
    <w:p w14:paraId="3979930D" w14:textId="77777777" w:rsidR="00AC50FC" w:rsidRDefault="00AC50FC" w:rsidP="00AC50FC">
      <w:r>
        <w:t xml:space="preserve">Eine Info Lognachricht wurde jeder Methode hinzugefügt und </w:t>
      </w:r>
      <w:proofErr w:type="spellStart"/>
      <w:r>
        <w:t>ggf</w:t>
      </w:r>
      <w:proofErr w:type="spellEnd"/>
      <w:r>
        <w:t xml:space="preserve"> um eine Error Lognachricht ergänzt</w:t>
      </w:r>
    </w:p>
    <w:p w14:paraId="57D2BF5E" w14:textId="1F305CCF" w:rsidR="00AC50FC" w:rsidRDefault="006E7F72" w:rsidP="00AC50FC">
      <w:r>
        <w:rPr>
          <w:noProof/>
          <w:lang w:eastAsia="de-AT"/>
        </w:rPr>
        <w:drawing>
          <wp:inline distT="0" distB="0" distL="0" distR="0" wp14:anchorId="4B85CA73" wp14:editId="2F2F9149">
            <wp:extent cx="5760720" cy="2447116"/>
            <wp:effectExtent l="0" t="0" r="0" b="0"/>
            <wp:docPr id="12" name="Grafik 12" descr="C:\Users\David\AppData\Local\Microsoft\Windows\INetCache\Content.Word\log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AppData\Local\Microsoft\Windows\INetCache\Content.Word\logg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62A6" w14:textId="13CC7A37" w:rsidR="00AC50FC" w:rsidRDefault="00AC50FC" w:rsidP="00AC50FC">
      <w:pPr>
        <w:pStyle w:val="berschrift3"/>
      </w:pPr>
      <w:proofErr w:type="spellStart"/>
      <w:r>
        <w:t>Pyhton</w:t>
      </w:r>
      <w:proofErr w:type="spellEnd"/>
      <w:r>
        <w:t xml:space="preserve"> / Java-Code</w:t>
      </w:r>
    </w:p>
    <w:p w14:paraId="02494A8F" w14:textId="77777777" w:rsidR="00AC50FC" w:rsidRDefault="00AC50FC" w:rsidP="00AC50FC">
      <w:proofErr w:type="spellStart"/>
      <w:r>
        <w:t>GitHub-Flavor</w:t>
      </w:r>
      <w:proofErr w:type="spellEnd"/>
      <w:r>
        <w:t xml:space="preserve">: 3 </w:t>
      </w:r>
      <w:proofErr w:type="spellStart"/>
      <w:r>
        <w:t>zeilen</w:t>
      </w:r>
      <w:proofErr w:type="spellEnd"/>
      <w:r>
        <w:t xml:space="preserve"> Python Code:</w:t>
      </w:r>
    </w:p>
    <w:p w14:paraId="21ECFCED" w14:textId="77777777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pain</w:t>
      </w:r>
      <w:proofErr w:type="spellEnd"/>
      <w:r>
        <w:t>")</w:t>
      </w:r>
    </w:p>
    <w:p w14:paraId="1BAFC560" w14:textId="77777777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 = "String"</w:t>
      </w:r>
    </w:p>
    <w:p w14:paraId="4133ACF8" w14:textId="77777777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x = 0</w:t>
      </w:r>
    </w:p>
    <w:p w14:paraId="16B76A57" w14:textId="77777777" w:rsidR="00AC50FC" w:rsidRDefault="00AC50FC" w:rsidP="00AC50FC"/>
    <w:p w14:paraId="1D343DDA" w14:textId="08BA754C" w:rsidR="00AC50FC" w:rsidRDefault="006E7F72" w:rsidP="00AC50FC">
      <w:r>
        <w:t>In Java:</w:t>
      </w:r>
    </w:p>
    <w:p w14:paraId="7835954E" w14:textId="77777777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System.out.println</w:t>
      </w:r>
      <w:proofErr w:type="spellEnd"/>
      <w:r>
        <w:t>("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pain</w:t>
      </w:r>
      <w:proofErr w:type="spellEnd"/>
      <w:r>
        <w:t>");</w:t>
      </w:r>
    </w:p>
    <w:p w14:paraId="3AADCB9F" w14:textId="77777777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String s = "String";</w:t>
      </w:r>
    </w:p>
    <w:p w14:paraId="58FB95B1" w14:textId="4F505090" w:rsidR="00AC50FC" w:rsidRDefault="00AC50FC" w:rsidP="006E7F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int</w:t>
      </w:r>
      <w:proofErr w:type="spellEnd"/>
      <w:r>
        <w:t xml:space="preserve"> x = 0;</w:t>
      </w:r>
    </w:p>
    <w:p w14:paraId="25BD7BBA" w14:textId="4110B58E" w:rsidR="00E40B7E" w:rsidRDefault="00371B6F" w:rsidP="00AC50FC">
      <w:pPr>
        <w:pStyle w:val="berschrift2"/>
      </w:pPr>
      <w:r>
        <w:lastRenderedPageBreak/>
        <w:t>Links / Literatur</w:t>
      </w:r>
    </w:p>
    <w:p w14:paraId="7D5160E9" w14:textId="47D8D32B" w:rsidR="00371B6F" w:rsidRPr="00371B6F" w:rsidRDefault="00487E1F" w:rsidP="00371B6F">
      <w:r>
        <w:t xml:space="preserve">Stack Overflow: </w:t>
      </w:r>
      <w:hyperlink r:id="rId15" w:history="1">
        <w:r w:rsidRPr="00A70E8C">
          <w:rPr>
            <w:rStyle w:val="Hyperlink"/>
          </w:rPr>
          <w:t>https://stackoverflow.com</w:t>
        </w:r>
      </w:hyperlink>
    </w:p>
    <w:sectPr w:rsidR="00371B6F" w:rsidRPr="00371B6F" w:rsidSect="00867E80">
      <w:headerReference w:type="default" r:id="rId16"/>
      <w:footerReference w:type="default" r:id="rId17"/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49EA3" w14:textId="77777777" w:rsidR="00FF0290" w:rsidRDefault="00FF0290" w:rsidP="00397EA5">
      <w:pPr>
        <w:spacing w:after="0" w:line="240" w:lineRule="auto"/>
      </w:pPr>
      <w:r>
        <w:separator/>
      </w:r>
    </w:p>
  </w:endnote>
  <w:endnote w:type="continuationSeparator" w:id="0">
    <w:p w14:paraId="22CF9A35" w14:textId="77777777" w:rsidR="00FF0290" w:rsidRDefault="00FF0290" w:rsidP="00397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strangelo Edessa">
    <w:panose1 w:val="00000000000000000000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F91DD" w14:textId="20DF8589" w:rsidR="000F4E2C" w:rsidRPr="000F4E2C" w:rsidRDefault="000F4E2C" w:rsidP="000F4E2C">
    <w:pPr>
      <w:pBdr>
        <w:bottom w:val="single" w:sz="6" w:space="1" w:color="auto"/>
      </w:pBdr>
      <w:tabs>
        <w:tab w:val="center" w:pos="4536"/>
        <w:tab w:val="right" w:pos="9072"/>
      </w:tabs>
      <w:spacing w:after="0" w:line="240" w:lineRule="auto"/>
    </w:pPr>
  </w:p>
  <w:p w14:paraId="71EB9C6E" w14:textId="77777777" w:rsidR="000F4E2C" w:rsidRPr="000F4E2C" w:rsidRDefault="000F4E2C" w:rsidP="000F4E2C">
    <w:pPr>
      <w:tabs>
        <w:tab w:val="left" w:pos="5103"/>
        <w:tab w:val="right" w:pos="9072"/>
      </w:tabs>
      <w:spacing w:after="0" w:line="240" w:lineRule="auto"/>
    </w:pPr>
  </w:p>
  <w:p w14:paraId="76DD1D4C" w14:textId="0AAC0588" w:rsidR="00AE76F8" w:rsidRPr="00906B13" w:rsidRDefault="00A80463" w:rsidP="000F4E2C">
    <w:pPr>
      <w:tabs>
        <w:tab w:val="left" w:pos="5103"/>
        <w:tab w:val="right" w:pos="9072"/>
      </w:tabs>
      <w:spacing w:after="0" w:line="240" w:lineRule="auto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DD280E">
      <w:rPr>
        <w:noProof/>
      </w:rPr>
      <w:t>19-Abgabe04-Goricanec-Pallan.docx</w:t>
    </w:r>
    <w:r>
      <w:rPr>
        <w:noProof/>
      </w:rPr>
      <w:fldChar w:fldCharType="end"/>
    </w:r>
    <w:r w:rsidR="000F4E2C" w:rsidRPr="00906B13">
      <w:tab/>
    </w:r>
    <w:r w:rsidR="000F4E2C" w:rsidRPr="00906B13">
      <w:rPr>
        <w:lang w:val="de-DE"/>
      </w:rPr>
      <w:t xml:space="preserve">Seite </w:t>
    </w:r>
    <w:r w:rsidR="000F4E2C" w:rsidRPr="00906B13">
      <w:fldChar w:fldCharType="begin"/>
    </w:r>
    <w:r w:rsidR="000F4E2C" w:rsidRPr="00906B13">
      <w:instrText>PAGE  \* Arabic  \* MERGEFORMAT</w:instrText>
    </w:r>
    <w:r w:rsidR="000F4E2C" w:rsidRPr="00906B13">
      <w:fldChar w:fldCharType="separate"/>
    </w:r>
    <w:r w:rsidR="00DD280E" w:rsidRPr="00DD280E">
      <w:rPr>
        <w:noProof/>
        <w:lang w:val="de-DE"/>
      </w:rPr>
      <w:t>7</w:t>
    </w:r>
    <w:r w:rsidR="000F4E2C" w:rsidRPr="00906B13">
      <w:fldChar w:fldCharType="end"/>
    </w:r>
    <w:r w:rsidR="000F4E2C" w:rsidRPr="00906B13">
      <w:rPr>
        <w:lang w:val="de-DE"/>
      </w:rPr>
      <w:t xml:space="preserve"> von </w:t>
    </w:r>
    <w:r w:rsidR="004C22C9">
      <w:rPr>
        <w:noProof/>
        <w:lang w:val="de-DE"/>
      </w:rPr>
      <w:fldChar w:fldCharType="begin"/>
    </w:r>
    <w:r w:rsidR="004C22C9">
      <w:rPr>
        <w:noProof/>
        <w:lang w:val="de-DE"/>
      </w:rPr>
      <w:instrText>NUMPAGES  \* Arabic  \* MERGEFORMAT</w:instrText>
    </w:r>
    <w:r w:rsidR="004C22C9">
      <w:rPr>
        <w:noProof/>
        <w:lang w:val="de-DE"/>
      </w:rPr>
      <w:fldChar w:fldCharType="separate"/>
    </w:r>
    <w:r w:rsidR="00DD280E">
      <w:rPr>
        <w:noProof/>
        <w:lang w:val="de-DE"/>
      </w:rPr>
      <w:t>7</w:t>
    </w:r>
    <w:r w:rsidR="004C22C9">
      <w:rPr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0CD5FD" w14:textId="77777777" w:rsidR="00FF0290" w:rsidRDefault="00FF0290" w:rsidP="00397EA5">
      <w:pPr>
        <w:spacing w:after="0" w:line="240" w:lineRule="auto"/>
      </w:pPr>
      <w:r>
        <w:separator/>
      </w:r>
    </w:p>
  </w:footnote>
  <w:footnote w:type="continuationSeparator" w:id="0">
    <w:p w14:paraId="7B952C4F" w14:textId="77777777" w:rsidR="00FF0290" w:rsidRDefault="00FF0290" w:rsidP="00397E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50A4D5" w14:textId="77777777" w:rsidR="000F4E2C" w:rsidRPr="000F4E2C" w:rsidRDefault="000F4E2C" w:rsidP="000F4E2C">
    <w:pPr>
      <w:pBdr>
        <w:bottom w:val="single" w:sz="6" w:space="1" w:color="auto"/>
      </w:pBdr>
      <w:tabs>
        <w:tab w:val="center" w:pos="4536"/>
        <w:tab w:val="right" w:pos="9072"/>
      </w:tabs>
      <w:spacing w:after="0" w:line="240" w:lineRule="auto"/>
      <w:jc w:val="left"/>
    </w:pPr>
    <w:r w:rsidRPr="000F4E2C">
      <w:rPr>
        <w:noProof/>
        <w:lang w:eastAsia="de-AT"/>
      </w:rPr>
      <w:drawing>
        <wp:anchor distT="0" distB="0" distL="114300" distR="114300" simplePos="0" relativeHeight="251657216" behindDoc="0" locked="0" layoutInCell="1" allowOverlap="1" wp14:anchorId="00D41AAD" wp14:editId="64100CC7">
          <wp:simplePos x="0" y="0"/>
          <wp:positionH relativeFrom="column">
            <wp:posOffset>0</wp:posOffset>
          </wp:positionH>
          <wp:positionV relativeFrom="paragraph">
            <wp:posOffset>-360680</wp:posOffset>
          </wp:positionV>
          <wp:extent cx="5760720" cy="680085"/>
          <wp:effectExtent l="0" t="0" r="0" b="5715"/>
          <wp:wrapNone/>
          <wp:docPr id="9" name="Picture 2" descr="\\MARS\Gaste$\SYSTEM\Desktop\PowerPoints_neu\Kopfleisten\kopfleiste_green_pp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MARS\Gaste$\SYSTEM\Desktop\PowerPoints_neu\Kopfleisten\kopfleiste_green_pp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68008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 w:rsidRPr="000F4E2C">
      <w:rPr>
        <w:noProof/>
        <w:lang w:eastAsia="de-A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C71565" wp14:editId="2E8CA699">
              <wp:simplePos x="0" y="0"/>
              <wp:positionH relativeFrom="column">
                <wp:posOffset>206375</wp:posOffset>
              </wp:positionH>
              <wp:positionV relativeFrom="paragraph">
                <wp:posOffset>-209854</wp:posOffset>
              </wp:positionV>
              <wp:extent cx="3961765" cy="307340"/>
              <wp:effectExtent l="0" t="0" r="0" b="0"/>
              <wp:wrapNone/>
              <wp:docPr id="7" name="Textfeld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61765" cy="3073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E00C6D" w14:textId="5D6B50A4" w:rsidR="000F4E2C" w:rsidRPr="00391422" w:rsidRDefault="00906B13" w:rsidP="000F4E2C">
                          <w:pPr>
                            <w:spacing w:after="0"/>
                            <w:rPr>
                              <w:sz w:val="18"/>
                            </w:rPr>
                          </w:pPr>
                          <w:r>
                            <w:rPr>
                              <w:rFonts w:hAnsi="Cambria" w:cs="Estrangelo Edessa"/>
                              <w:color w:val="76B82A"/>
                              <w:kern w:val="24"/>
                              <w:sz w:val="20"/>
                              <w:szCs w:val="28"/>
                            </w:rPr>
                            <w:t>Institut Internettechnologien und -Anwendungen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71565" id="_x0000_t202" coordsize="21600,21600" o:spt="202" path="m,l,21600r21600,l21600,xe">
              <v:stroke joinstyle="miter"/>
              <v:path gradientshapeok="t" o:connecttype="rect"/>
            </v:shapetype>
            <v:shape id="Textfeld 9" o:spid="_x0000_s1026" type="#_x0000_t202" style="position:absolute;margin-left:16.25pt;margin-top:-16.5pt;width:311.95pt;height:2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" filled="f" stroked="f">
              <v:textbox style="mso-fit-shape-to-text:t">
                <w:txbxContent>
                  <w:p w14:paraId="64E00C6D" w14:textId="5D6B50A4" w:rsidR="000F4E2C" w:rsidRPr="00391422" w:rsidRDefault="00906B13" w:rsidP="000F4E2C">
                    <w:pPr>
                      <w:spacing w:after="0"/>
                      <w:rPr>
                        <w:sz w:val="18"/>
                      </w:rPr>
                    </w:pPr>
                    <w:r>
                      <w:rPr>
                        <w:rFonts w:hAnsi="Cambria" w:cs="Estrangelo Edessa"/>
                        <w:color w:val="76B82A"/>
                        <w:kern w:val="24"/>
                        <w:sz w:val="20"/>
                        <w:szCs w:val="28"/>
                      </w:rPr>
                      <w:t>Institut Internettechnologien und -Anwendungen</w:t>
                    </w:r>
                  </w:p>
                </w:txbxContent>
              </v:textbox>
            </v:shape>
          </w:pict>
        </mc:Fallback>
      </mc:AlternateContent>
    </w:r>
    <w:r w:rsidRPr="000F4E2C">
      <w:tab/>
    </w:r>
    <w:r w:rsidRPr="000F4E2C">
      <w:tab/>
    </w:r>
  </w:p>
  <w:p w14:paraId="77D06C9F" w14:textId="77777777" w:rsidR="000F4E2C" w:rsidRPr="000F4E2C" w:rsidRDefault="000F4E2C" w:rsidP="000F4E2C">
    <w:pPr>
      <w:pBdr>
        <w:bottom w:val="single" w:sz="6" w:space="1" w:color="auto"/>
      </w:pBdr>
      <w:tabs>
        <w:tab w:val="center" w:pos="4536"/>
        <w:tab w:val="right" w:pos="9072"/>
      </w:tabs>
      <w:spacing w:after="0" w:line="240" w:lineRule="auto"/>
    </w:pPr>
  </w:p>
  <w:p w14:paraId="11E409AC" w14:textId="77777777" w:rsidR="00397EA5" w:rsidRPr="000F4E2C" w:rsidRDefault="00397EA5" w:rsidP="000F4E2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480pt;height:463.5pt" o:bullet="t">
        <v:imagedata r:id="rId1" o:title="attention_PNG53[1]"/>
      </v:shape>
    </w:pict>
  </w:numPicBullet>
  <w:numPicBullet w:numPicBulletId="1">
    <w:pict>
      <v:shape id="_x0000_i1146" type="#_x0000_t75" style="width:471pt;height:412.5pt" o:bullet="t">
        <v:imagedata r:id="rId2" o:title="628px-Achtung-yellow"/>
      </v:shape>
    </w:pict>
  </w:numPicBullet>
  <w:numPicBullet w:numPicBulletId="2">
    <w:pict>
      <v:shape id="_x0000_i1147" type="#_x0000_t75" style="width:768pt;height:768pt" o:bullet="t">
        <v:imagedata r:id="rId3" o:title="Info_icon-72a7cf"/>
      </v:shape>
    </w:pict>
  </w:numPicBullet>
  <w:numPicBullet w:numPicBulletId="3">
    <w:pict>
      <v:shape id="_x0000_i1148" type="#_x0000_t75" style="width:768pt;height:768pt" o:bullet="t">
        <v:imagedata r:id="rId4" o:title="Info_Sign"/>
      </v:shape>
    </w:pict>
  </w:numPicBullet>
  <w:numPicBullet w:numPicBulletId="4">
    <w:pict>
      <v:shape id="_x0000_i1149" type="#_x0000_t75" style="width:8in;height:8in" o:bullet="t">
        <v:imagedata r:id="rId5" o:title="Info_i_blue"/>
      </v:shape>
    </w:pict>
  </w:numPicBullet>
  <w:abstractNum w:abstractNumId="0" w15:restartNumberingAfterBreak="0">
    <w:nsid w:val="041001A9"/>
    <w:multiLevelType w:val="hybridMultilevel"/>
    <w:tmpl w:val="AD620B2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4228"/>
    <w:multiLevelType w:val="hybridMultilevel"/>
    <w:tmpl w:val="F6DC0106"/>
    <w:lvl w:ilvl="0" w:tplc="97D8C7B4">
      <w:start w:val="1"/>
      <w:numFmt w:val="bullet"/>
      <w:pStyle w:val="HinweisInformation"/>
      <w:lvlText w:val=""/>
      <w:lvlPicBulletId w:val="4"/>
      <w:lvlJc w:val="left"/>
      <w:pPr>
        <w:ind w:left="1647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12EF1C8A"/>
    <w:multiLevelType w:val="hybridMultilevel"/>
    <w:tmpl w:val="12B4F72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92CBB"/>
    <w:multiLevelType w:val="hybridMultilevel"/>
    <w:tmpl w:val="9E44058A"/>
    <w:lvl w:ilvl="0" w:tplc="3B20B34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40B6C"/>
    <w:multiLevelType w:val="hybridMultilevel"/>
    <w:tmpl w:val="D3C02B6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CE5F07"/>
    <w:multiLevelType w:val="hybridMultilevel"/>
    <w:tmpl w:val="B9BCE722"/>
    <w:lvl w:ilvl="0" w:tplc="0C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644078"/>
    <w:multiLevelType w:val="hybridMultilevel"/>
    <w:tmpl w:val="FF6C55F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812FA9"/>
    <w:multiLevelType w:val="hybridMultilevel"/>
    <w:tmpl w:val="3AA2DB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4A62D1"/>
    <w:multiLevelType w:val="hybridMultilevel"/>
    <w:tmpl w:val="75E420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285374"/>
    <w:multiLevelType w:val="hybridMultilevel"/>
    <w:tmpl w:val="C514315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5515CD"/>
    <w:multiLevelType w:val="hybridMultilevel"/>
    <w:tmpl w:val="03A8BA0C"/>
    <w:lvl w:ilvl="0" w:tplc="3B20B340">
      <w:start w:val="1"/>
      <w:numFmt w:val="bullet"/>
      <w:lvlText w:val=""/>
      <w:lvlJc w:val="left"/>
      <w:pPr>
        <w:ind w:left="1211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C7075"/>
    <w:multiLevelType w:val="hybridMultilevel"/>
    <w:tmpl w:val="25A490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77229"/>
    <w:multiLevelType w:val="hybridMultilevel"/>
    <w:tmpl w:val="BCF210C4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15556C"/>
    <w:multiLevelType w:val="hybridMultilevel"/>
    <w:tmpl w:val="DE7CEDA6"/>
    <w:lvl w:ilvl="0" w:tplc="94C262A2">
      <w:start w:val="1"/>
      <w:numFmt w:val="bullet"/>
      <w:pStyle w:val="TODO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A40DB"/>
    <w:multiLevelType w:val="hybridMultilevel"/>
    <w:tmpl w:val="A6488910"/>
    <w:lvl w:ilvl="0" w:tplc="9FFC0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AE08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E9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18AB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4A5A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608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68A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DE3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AE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A5052D"/>
    <w:multiLevelType w:val="hybridMultilevel"/>
    <w:tmpl w:val="E53CCE2E"/>
    <w:lvl w:ilvl="0" w:tplc="769805F2">
      <w:start w:val="1"/>
      <w:numFmt w:val="bullet"/>
      <w:pStyle w:val="IntensivesZitat"/>
      <w:lvlText w:val=""/>
      <w:lvlPicBulletId w:val="1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FCC0691"/>
    <w:multiLevelType w:val="hybridMultilevel"/>
    <w:tmpl w:val="EC3A2526"/>
    <w:lvl w:ilvl="0" w:tplc="2AA214DE">
      <w:start w:val="26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3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  <w:num w:numId="12">
    <w:abstractNumId w:val="16"/>
  </w:num>
  <w:num w:numId="13">
    <w:abstractNumId w:val="14"/>
  </w:num>
  <w:num w:numId="14">
    <w:abstractNumId w:val="0"/>
  </w:num>
  <w:num w:numId="15">
    <w:abstractNumId w:val="2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16"/>
    <w:rsid w:val="0000673C"/>
    <w:rsid w:val="00011D37"/>
    <w:rsid w:val="00026886"/>
    <w:rsid w:val="000376E9"/>
    <w:rsid w:val="000422E8"/>
    <w:rsid w:val="00056BB4"/>
    <w:rsid w:val="0007741C"/>
    <w:rsid w:val="0008502E"/>
    <w:rsid w:val="00085753"/>
    <w:rsid w:val="000A3D6A"/>
    <w:rsid w:val="000A5AD1"/>
    <w:rsid w:val="000B433E"/>
    <w:rsid w:val="000B5BEB"/>
    <w:rsid w:val="000C1580"/>
    <w:rsid w:val="000C258A"/>
    <w:rsid w:val="000D3FC6"/>
    <w:rsid w:val="000F4E2C"/>
    <w:rsid w:val="000F65D3"/>
    <w:rsid w:val="001001CD"/>
    <w:rsid w:val="00127BEA"/>
    <w:rsid w:val="00134640"/>
    <w:rsid w:val="00135625"/>
    <w:rsid w:val="0014064A"/>
    <w:rsid w:val="001665D1"/>
    <w:rsid w:val="00166F09"/>
    <w:rsid w:val="0018081D"/>
    <w:rsid w:val="0018381B"/>
    <w:rsid w:val="00192F8C"/>
    <w:rsid w:val="001973D7"/>
    <w:rsid w:val="001A62B4"/>
    <w:rsid w:val="001C77D1"/>
    <w:rsid w:val="001D4CC7"/>
    <w:rsid w:val="001D5ABB"/>
    <w:rsid w:val="001E37B1"/>
    <w:rsid w:val="001F459E"/>
    <w:rsid w:val="00205415"/>
    <w:rsid w:val="00207FA5"/>
    <w:rsid w:val="00210035"/>
    <w:rsid w:val="00223AED"/>
    <w:rsid w:val="00226B6D"/>
    <w:rsid w:val="00247FC0"/>
    <w:rsid w:val="00253119"/>
    <w:rsid w:val="00255395"/>
    <w:rsid w:val="0029637C"/>
    <w:rsid w:val="002A702A"/>
    <w:rsid w:val="002B087C"/>
    <w:rsid w:val="002D543D"/>
    <w:rsid w:val="002D76F4"/>
    <w:rsid w:val="002E241B"/>
    <w:rsid w:val="002F13AD"/>
    <w:rsid w:val="002F1AAC"/>
    <w:rsid w:val="0030112C"/>
    <w:rsid w:val="0031153E"/>
    <w:rsid w:val="00314F09"/>
    <w:rsid w:val="00320575"/>
    <w:rsid w:val="00337FD5"/>
    <w:rsid w:val="00354BFB"/>
    <w:rsid w:val="003621CD"/>
    <w:rsid w:val="003629BD"/>
    <w:rsid w:val="003654D6"/>
    <w:rsid w:val="00371B6F"/>
    <w:rsid w:val="003721A4"/>
    <w:rsid w:val="00384D6B"/>
    <w:rsid w:val="00397EA5"/>
    <w:rsid w:val="003A5876"/>
    <w:rsid w:val="003B007F"/>
    <w:rsid w:val="003B4416"/>
    <w:rsid w:val="003C4A33"/>
    <w:rsid w:val="003C71CE"/>
    <w:rsid w:val="003D1B6B"/>
    <w:rsid w:val="003E0B8E"/>
    <w:rsid w:val="003E3DD5"/>
    <w:rsid w:val="003E3F21"/>
    <w:rsid w:val="003F3F0E"/>
    <w:rsid w:val="00471F21"/>
    <w:rsid w:val="00476F35"/>
    <w:rsid w:val="00480CDB"/>
    <w:rsid w:val="00485DC0"/>
    <w:rsid w:val="00487E1F"/>
    <w:rsid w:val="004B1AB5"/>
    <w:rsid w:val="004B6792"/>
    <w:rsid w:val="004C22C9"/>
    <w:rsid w:val="004C4DB3"/>
    <w:rsid w:val="004D495F"/>
    <w:rsid w:val="004F5145"/>
    <w:rsid w:val="00501F5A"/>
    <w:rsid w:val="0051146F"/>
    <w:rsid w:val="00512850"/>
    <w:rsid w:val="0051558E"/>
    <w:rsid w:val="00523570"/>
    <w:rsid w:val="00532B2C"/>
    <w:rsid w:val="005356DE"/>
    <w:rsid w:val="00546A79"/>
    <w:rsid w:val="005873C1"/>
    <w:rsid w:val="00587876"/>
    <w:rsid w:val="005A0F2F"/>
    <w:rsid w:val="005B0E80"/>
    <w:rsid w:val="005B1A93"/>
    <w:rsid w:val="005D0B9E"/>
    <w:rsid w:val="005D49CA"/>
    <w:rsid w:val="005D62D8"/>
    <w:rsid w:val="005D6C2F"/>
    <w:rsid w:val="005F6BE4"/>
    <w:rsid w:val="00637B7C"/>
    <w:rsid w:val="00640832"/>
    <w:rsid w:val="00660F54"/>
    <w:rsid w:val="00673366"/>
    <w:rsid w:val="006763AA"/>
    <w:rsid w:val="006812BD"/>
    <w:rsid w:val="006B2BD7"/>
    <w:rsid w:val="006B72C6"/>
    <w:rsid w:val="006C4404"/>
    <w:rsid w:val="006C64A6"/>
    <w:rsid w:val="006E7F72"/>
    <w:rsid w:val="007340C7"/>
    <w:rsid w:val="00755831"/>
    <w:rsid w:val="0078109B"/>
    <w:rsid w:val="0079220E"/>
    <w:rsid w:val="007A7C55"/>
    <w:rsid w:val="007B58B4"/>
    <w:rsid w:val="00805F47"/>
    <w:rsid w:val="008269E6"/>
    <w:rsid w:val="00827A38"/>
    <w:rsid w:val="00835041"/>
    <w:rsid w:val="00835D75"/>
    <w:rsid w:val="00841B11"/>
    <w:rsid w:val="00847638"/>
    <w:rsid w:val="0085160E"/>
    <w:rsid w:val="0085405E"/>
    <w:rsid w:val="00855261"/>
    <w:rsid w:val="00867E80"/>
    <w:rsid w:val="00883B2E"/>
    <w:rsid w:val="00884E63"/>
    <w:rsid w:val="00890642"/>
    <w:rsid w:val="00890AFF"/>
    <w:rsid w:val="008A054A"/>
    <w:rsid w:val="008C4487"/>
    <w:rsid w:val="008D357E"/>
    <w:rsid w:val="008E38F3"/>
    <w:rsid w:val="008E5FBF"/>
    <w:rsid w:val="009008C9"/>
    <w:rsid w:val="00906B13"/>
    <w:rsid w:val="00930C82"/>
    <w:rsid w:val="0096047E"/>
    <w:rsid w:val="00961751"/>
    <w:rsid w:val="009774E6"/>
    <w:rsid w:val="00985CC5"/>
    <w:rsid w:val="00990E8D"/>
    <w:rsid w:val="00996A52"/>
    <w:rsid w:val="009A5E5D"/>
    <w:rsid w:val="009C5ABF"/>
    <w:rsid w:val="009C5EA7"/>
    <w:rsid w:val="009C6503"/>
    <w:rsid w:val="009D2686"/>
    <w:rsid w:val="009E39E8"/>
    <w:rsid w:val="00A020AD"/>
    <w:rsid w:val="00A14754"/>
    <w:rsid w:val="00A302F4"/>
    <w:rsid w:val="00A33234"/>
    <w:rsid w:val="00A36885"/>
    <w:rsid w:val="00A5038F"/>
    <w:rsid w:val="00A513BC"/>
    <w:rsid w:val="00A62A39"/>
    <w:rsid w:val="00A66954"/>
    <w:rsid w:val="00A7309B"/>
    <w:rsid w:val="00A80463"/>
    <w:rsid w:val="00A9019E"/>
    <w:rsid w:val="00AA4A16"/>
    <w:rsid w:val="00AC244B"/>
    <w:rsid w:val="00AC455D"/>
    <w:rsid w:val="00AC50FC"/>
    <w:rsid w:val="00AC65A0"/>
    <w:rsid w:val="00AD7FAE"/>
    <w:rsid w:val="00AE76F8"/>
    <w:rsid w:val="00AF46C9"/>
    <w:rsid w:val="00B01497"/>
    <w:rsid w:val="00B04742"/>
    <w:rsid w:val="00B12760"/>
    <w:rsid w:val="00B37A48"/>
    <w:rsid w:val="00B50443"/>
    <w:rsid w:val="00B56E10"/>
    <w:rsid w:val="00B719DB"/>
    <w:rsid w:val="00B74594"/>
    <w:rsid w:val="00B81F71"/>
    <w:rsid w:val="00B85A19"/>
    <w:rsid w:val="00B934FB"/>
    <w:rsid w:val="00B93B3A"/>
    <w:rsid w:val="00BA326E"/>
    <w:rsid w:val="00BA72EC"/>
    <w:rsid w:val="00BD677B"/>
    <w:rsid w:val="00C226A6"/>
    <w:rsid w:val="00C33E6D"/>
    <w:rsid w:val="00C44685"/>
    <w:rsid w:val="00C7405A"/>
    <w:rsid w:val="00C74E81"/>
    <w:rsid w:val="00CA1E33"/>
    <w:rsid w:val="00CA20AF"/>
    <w:rsid w:val="00CC092E"/>
    <w:rsid w:val="00CC0DFA"/>
    <w:rsid w:val="00CF1F59"/>
    <w:rsid w:val="00D04162"/>
    <w:rsid w:val="00D04F16"/>
    <w:rsid w:val="00D214F8"/>
    <w:rsid w:val="00D45A5F"/>
    <w:rsid w:val="00D46B82"/>
    <w:rsid w:val="00D5060D"/>
    <w:rsid w:val="00D56817"/>
    <w:rsid w:val="00D87E80"/>
    <w:rsid w:val="00D90E3F"/>
    <w:rsid w:val="00DA6822"/>
    <w:rsid w:val="00DB7A99"/>
    <w:rsid w:val="00DC042F"/>
    <w:rsid w:val="00DD280E"/>
    <w:rsid w:val="00DF2098"/>
    <w:rsid w:val="00E03603"/>
    <w:rsid w:val="00E05EF9"/>
    <w:rsid w:val="00E136AE"/>
    <w:rsid w:val="00E168AB"/>
    <w:rsid w:val="00E2604A"/>
    <w:rsid w:val="00E2705C"/>
    <w:rsid w:val="00E40B7E"/>
    <w:rsid w:val="00E41E3C"/>
    <w:rsid w:val="00E43CA4"/>
    <w:rsid w:val="00E447D2"/>
    <w:rsid w:val="00E60FC6"/>
    <w:rsid w:val="00E61A0F"/>
    <w:rsid w:val="00E6436E"/>
    <w:rsid w:val="00E66FEC"/>
    <w:rsid w:val="00EA56D3"/>
    <w:rsid w:val="00F06F3B"/>
    <w:rsid w:val="00F11D58"/>
    <w:rsid w:val="00F12B84"/>
    <w:rsid w:val="00F23859"/>
    <w:rsid w:val="00F456DC"/>
    <w:rsid w:val="00F54CAA"/>
    <w:rsid w:val="00F63ACD"/>
    <w:rsid w:val="00F709AF"/>
    <w:rsid w:val="00F72BBB"/>
    <w:rsid w:val="00F762FB"/>
    <w:rsid w:val="00F847F3"/>
    <w:rsid w:val="00F84DE8"/>
    <w:rsid w:val="00F9054B"/>
    <w:rsid w:val="00FA675C"/>
    <w:rsid w:val="00FB2760"/>
    <w:rsid w:val="00FD74E5"/>
    <w:rsid w:val="00FE03EC"/>
    <w:rsid w:val="00FF0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F6299"/>
  <w15:docId w15:val="{D485868A-3F1B-4273-9B9B-AC09A0DCF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F4E2C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06B13"/>
    <w:pPr>
      <w:spacing w:before="480" w:after="0"/>
      <w:contextualSpacing/>
      <w:outlineLvl w:val="0"/>
    </w:pPr>
    <w:rPr>
      <w:b/>
      <w:smallCaps/>
      <w:spacing w:val="5"/>
      <w:sz w:val="36"/>
      <w:szCs w:val="36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06B13"/>
    <w:pPr>
      <w:spacing w:before="200" w:after="0" w:line="271" w:lineRule="auto"/>
      <w:outlineLvl w:val="1"/>
    </w:pPr>
    <w:rPr>
      <w:smallCaps/>
      <w:sz w:val="32"/>
      <w:szCs w:val="28"/>
      <w:u w:val="singl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06B13"/>
    <w:pPr>
      <w:spacing w:before="200" w:after="0" w:line="271" w:lineRule="auto"/>
      <w:outlineLvl w:val="2"/>
    </w:pPr>
    <w:rPr>
      <w:iCs/>
      <w:smallCaps/>
      <w:spacing w:val="5"/>
      <w:sz w:val="28"/>
      <w:szCs w:val="26"/>
      <w:u w:val="single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F4E2C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F4E2C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F4E2C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F4E2C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F4E2C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F4E2C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97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97EA5"/>
  </w:style>
  <w:style w:type="paragraph" w:styleId="Fuzeile">
    <w:name w:val="footer"/>
    <w:basedOn w:val="Standard"/>
    <w:link w:val="FuzeileZchn"/>
    <w:uiPriority w:val="99"/>
    <w:unhideWhenUsed/>
    <w:rsid w:val="00397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97EA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7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7EA5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06B13"/>
    <w:rPr>
      <w:b/>
      <w:smallCaps/>
      <w:spacing w:val="5"/>
      <w:sz w:val="36"/>
      <w:szCs w:val="36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06B13"/>
    <w:rPr>
      <w:smallCaps/>
      <w:sz w:val="32"/>
      <w:szCs w:val="28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6B13"/>
    <w:rPr>
      <w:iCs/>
      <w:smallCaps/>
      <w:spacing w:val="5"/>
      <w:sz w:val="28"/>
      <w:szCs w:val="26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F4E2C"/>
    <w:rPr>
      <w:b/>
      <w:bCs/>
      <w:spacing w:val="5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F4E2C"/>
    <w:rPr>
      <w:i/>
      <w:iCs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F4E2C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F4E2C"/>
    <w:rPr>
      <w:b/>
      <w:bCs/>
      <w:i/>
      <w:iCs/>
      <w:color w:val="5A5A5A" w:themeColor="text1" w:themeTint="A5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F4E2C"/>
    <w:rPr>
      <w:b/>
      <w:bCs/>
      <w:color w:val="7F7F7F" w:themeColor="text1" w:themeTint="80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F4E2C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0F4E2C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F4E2C"/>
    <w:rPr>
      <w:smallCaps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F4E2C"/>
    <w:rPr>
      <w:i/>
      <w:iCs/>
      <w:smallCaps/>
      <w:spacing w:val="10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F4E2C"/>
    <w:rPr>
      <w:i/>
      <w:iCs/>
      <w:smallCaps/>
      <w:spacing w:val="10"/>
      <w:sz w:val="28"/>
      <w:szCs w:val="28"/>
    </w:rPr>
  </w:style>
  <w:style w:type="character" w:styleId="Fett">
    <w:name w:val="Strong"/>
    <w:uiPriority w:val="22"/>
    <w:qFormat/>
    <w:rsid w:val="000F4E2C"/>
    <w:rPr>
      <w:b/>
      <w:bCs/>
    </w:rPr>
  </w:style>
  <w:style w:type="character" w:styleId="Hervorhebung">
    <w:name w:val="Emphasis"/>
    <w:uiPriority w:val="20"/>
    <w:qFormat/>
    <w:rsid w:val="000F4E2C"/>
    <w:rPr>
      <w:b/>
      <w:bCs/>
      <w:i/>
      <w:iCs/>
      <w:spacing w:val="10"/>
    </w:rPr>
  </w:style>
  <w:style w:type="paragraph" w:styleId="KeinLeerraum">
    <w:name w:val="No Spacing"/>
    <w:basedOn w:val="Standard"/>
    <w:uiPriority w:val="1"/>
    <w:qFormat/>
    <w:rsid w:val="000F4E2C"/>
    <w:pPr>
      <w:spacing w:after="0" w:line="240" w:lineRule="auto"/>
    </w:pPr>
  </w:style>
  <w:style w:type="paragraph" w:styleId="Listenabsatz">
    <w:name w:val="List Paragraph"/>
    <w:basedOn w:val="Standard"/>
    <w:link w:val="ListenabsatzZchn"/>
    <w:uiPriority w:val="34"/>
    <w:qFormat/>
    <w:rsid w:val="000F4E2C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0F4E2C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F4E2C"/>
    <w:rPr>
      <w:i/>
      <w:iCs/>
    </w:rPr>
  </w:style>
  <w:style w:type="paragraph" w:styleId="IntensivesZitat">
    <w:name w:val="Intense Quote"/>
    <w:aliases w:val="Hinweis Achtung"/>
    <w:basedOn w:val="Standard"/>
    <w:next w:val="Standard"/>
    <w:link w:val="IntensivesZitatZchn"/>
    <w:uiPriority w:val="30"/>
    <w:qFormat/>
    <w:rsid w:val="000376E9"/>
    <w:pPr>
      <w:numPr>
        <w:numId w:val="16"/>
      </w:numPr>
      <w:pBdr>
        <w:top w:val="single" w:sz="4" w:space="10" w:color="auto"/>
        <w:bottom w:val="single" w:sz="4" w:space="10" w:color="auto"/>
      </w:pBdr>
      <w:spacing w:before="240" w:after="240" w:line="300" w:lineRule="auto"/>
      <w:ind w:left="924" w:right="567" w:hanging="357"/>
    </w:pPr>
    <w:rPr>
      <w:i/>
      <w:iCs/>
    </w:rPr>
  </w:style>
  <w:style w:type="character" w:customStyle="1" w:styleId="IntensivesZitatZchn">
    <w:name w:val="Intensives Zitat Zchn"/>
    <w:aliases w:val="Hinweis Achtung Zchn"/>
    <w:basedOn w:val="Absatz-Standardschriftart"/>
    <w:link w:val="IntensivesZitat"/>
    <w:uiPriority w:val="30"/>
    <w:rsid w:val="000376E9"/>
    <w:rPr>
      <w:i/>
      <w:iCs/>
    </w:rPr>
  </w:style>
  <w:style w:type="character" w:styleId="SchwacheHervorhebung">
    <w:name w:val="Subtle Emphasis"/>
    <w:uiPriority w:val="19"/>
    <w:qFormat/>
    <w:rsid w:val="000F4E2C"/>
    <w:rPr>
      <w:i/>
      <w:iCs/>
    </w:rPr>
  </w:style>
  <w:style w:type="character" w:styleId="IntensiveHervorhebung">
    <w:name w:val="Intense Emphasis"/>
    <w:uiPriority w:val="21"/>
    <w:qFormat/>
    <w:rsid w:val="000F4E2C"/>
    <w:rPr>
      <w:b/>
      <w:bCs/>
      <w:i/>
      <w:iCs/>
    </w:rPr>
  </w:style>
  <w:style w:type="character" w:styleId="SchwacherVerweis">
    <w:name w:val="Subtle Reference"/>
    <w:basedOn w:val="Absatz-Standardschriftart"/>
    <w:uiPriority w:val="31"/>
    <w:qFormat/>
    <w:rsid w:val="000F4E2C"/>
    <w:rPr>
      <w:smallCaps/>
    </w:rPr>
  </w:style>
  <w:style w:type="character" w:styleId="IntensiverVerweis">
    <w:name w:val="Intense Reference"/>
    <w:uiPriority w:val="32"/>
    <w:qFormat/>
    <w:rsid w:val="000F4E2C"/>
    <w:rPr>
      <w:b/>
      <w:bCs/>
      <w:smallCaps/>
    </w:rPr>
  </w:style>
  <w:style w:type="character" w:styleId="Buchtitel">
    <w:name w:val="Book Title"/>
    <w:basedOn w:val="Absatz-Standardschriftart"/>
    <w:uiPriority w:val="33"/>
    <w:qFormat/>
    <w:rsid w:val="000F4E2C"/>
    <w:rPr>
      <w:i/>
      <w:i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F4E2C"/>
    <w:pPr>
      <w:outlineLvl w:val="9"/>
    </w:pPr>
    <w:rPr>
      <w:lang w:bidi="en-US"/>
    </w:rPr>
  </w:style>
  <w:style w:type="paragraph" w:styleId="Beschriftung">
    <w:name w:val="caption"/>
    <w:basedOn w:val="Standard"/>
    <w:next w:val="Standard"/>
    <w:uiPriority w:val="35"/>
    <w:unhideWhenUsed/>
    <w:rsid w:val="007340C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5D6C2F"/>
    <w:rPr>
      <w:color w:val="0000FF" w:themeColor="hyperlink"/>
      <w:u w:val="single"/>
    </w:rPr>
  </w:style>
  <w:style w:type="paragraph" w:customStyle="1" w:styleId="CodeSnippet">
    <w:name w:val="Code Snippet"/>
    <w:basedOn w:val="Standard"/>
    <w:link w:val="CodeSnippetZchn"/>
    <w:qFormat/>
    <w:rsid w:val="000F4E2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  <w:contextualSpacing/>
    </w:pPr>
    <w:rPr>
      <w:rFonts w:ascii="Century Gothic" w:hAnsi="Century Gothic" w:cs="Arial"/>
      <w:sz w:val="24"/>
      <w:lang w:val="en-US"/>
    </w:rPr>
  </w:style>
  <w:style w:type="character" w:customStyle="1" w:styleId="CodeSnippetZchn">
    <w:name w:val="Code Snippet Zchn"/>
    <w:basedOn w:val="Absatz-Standardschriftart"/>
    <w:link w:val="CodeSnippet"/>
    <w:rsid w:val="000F4E2C"/>
    <w:rPr>
      <w:rFonts w:ascii="Century Gothic" w:hAnsi="Century Gothic" w:cs="Arial"/>
      <w:sz w:val="24"/>
      <w:lang w:val="en-US"/>
    </w:rPr>
  </w:style>
  <w:style w:type="character" w:customStyle="1" w:styleId="Mention">
    <w:name w:val="Mention"/>
    <w:basedOn w:val="Absatz-Standardschriftart"/>
    <w:uiPriority w:val="99"/>
    <w:semiHidden/>
    <w:unhideWhenUsed/>
    <w:rsid w:val="00A62A39"/>
    <w:rPr>
      <w:color w:val="2B579A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A62A39"/>
    <w:rPr>
      <w:color w:val="800080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4C4DB3"/>
    <w:rPr>
      <w:color w:val="605E5C"/>
      <w:shd w:val="clear" w:color="auto" w:fill="E1DFDD"/>
    </w:rPr>
  </w:style>
  <w:style w:type="paragraph" w:customStyle="1" w:styleId="TODO">
    <w:name w:val="TODO"/>
    <w:basedOn w:val="Listenabsatz"/>
    <w:link w:val="TODOZchn"/>
    <w:qFormat/>
    <w:rsid w:val="00906B13"/>
    <w:pPr>
      <w:numPr>
        <w:numId w:val="1"/>
      </w:numPr>
      <w:spacing w:line="480" w:lineRule="auto"/>
    </w:pPr>
  </w:style>
  <w:style w:type="character" w:styleId="Platzhaltertext">
    <w:name w:val="Placeholder Text"/>
    <w:basedOn w:val="Absatz-Standardschriftart"/>
    <w:uiPriority w:val="99"/>
    <w:semiHidden/>
    <w:rsid w:val="00906B13"/>
    <w:rPr>
      <w:color w:val="808080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906B13"/>
  </w:style>
  <w:style w:type="character" w:customStyle="1" w:styleId="TODOZchn">
    <w:name w:val="TODO Zchn"/>
    <w:basedOn w:val="ListenabsatzZchn"/>
    <w:link w:val="TODO"/>
    <w:rsid w:val="00906B13"/>
  </w:style>
  <w:style w:type="paragraph" w:customStyle="1" w:styleId="HinweisInformation">
    <w:name w:val="Hinweis Information"/>
    <w:basedOn w:val="IntensivesZitat"/>
    <w:link w:val="HinweisInformationZchn"/>
    <w:qFormat/>
    <w:rsid w:val="000376E9"/>
    <w:pPr>
      <w:numPr>
        <w:numId w:val="17"/>
      </w:numPr>
      <w:ind w:left="924" w:hanging="357"/>
    </w:pPr>
  </w:style>
  <w:style w:type="character" w:customStyle="1" w:styleId="HinweisInformationZchn">
    <w:name w:val="Hinweis Information Zchn"/>
    <w:basedOn w:val="IntensivesZitatZchn"/>
    <w:link w:val="HinweisInformation"/>
    <w:rsid w:val="000376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1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25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784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97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48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34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6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0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" TargetMode="External"/><Relationship Id="rId10" Type="http://schemas.openxmlformats.org/officeDocument/2006/relationships/image" Target="media/image8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jpeg"/><Relationship Id="rId14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S:\Store\Data\Dropbox\Work\FH%20JOANNEUM\Unterricht\Vorlage%20f&#252;r%20&#220;bungen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25A7-B29A-4BF7-8228-65E8DC68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 für Übungen.dotx</Template>
  <TotalTime>0</TotalTime>
  <Pages>1</Pages>
  <Words>306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Ulm</dc:creator>
  <cp:keywords/>
  <dc:description/>
  <cp:lastModifiedBy>David Goricanec</cp:lastModifiedBy>
  <cp:revision>13</cp:revision>
  <cp:lastPrinted>2019-06-15T18:13:00Z</cp:lastPrinted>
  <dcterms:created xsi:type="dcterms:W3CDTF">2019-06-15T17:54:00Z</dcterms:created>
  <dcterms:modified xsi:type="dcterms:W3CDTF">2019-06-15T18:13:00Z</dcterms:modified>
</cp:coreProperties>
</file>